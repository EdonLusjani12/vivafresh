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2EBE" w14:textId="77777777" w:rsidR="008D3C84" w:rsidRDefault="008D3C84">
      <w:pPr>
        <w:pStyle w:val="Name"/>
        <w:rPr>
          <w:rFonts w:ascii="Calibri" w:hAnsi="Calibri" w:cs="Calibri"/>
        </w:rPr>
      </w:pPr>
      <w:r w:rsidRPr="008D3C84">
        <w:rPr>
          <w:rFonts w:ascii="Calibri" w:hAnsi="Calibri" w:cs="Calibri"/>
          <w:lang w:val="mk-MK"/>
        </w:rPr>
        <w:t>Горан</w:t>
      </w:r>
      <w:r>
        <w:rPr>
          <w:rFonts w:ascii="Calibri" w:hAnsi="Calibri" w:cs="Calibri"/>
        </w:rPr>
        <w:t xml:space="preserve"> </w:t>
      </w:r>
    </w:p>
    <w:p w14:paraId="2712EC04" w14:textId="77777777" w:rsidR="008D3C84" w:rsidRPr="008D3C84" w:rsidRDefault="008D3C84">
      <w:pPr>
        <w:pStyle w:val="Name"/>
        <w:rPr>
          <w:rFonts w:ascii="Calibri" w:hAnsi="Calibri" w:cs="Calibri"/>
        </w:rPr>
      </w:pPr>
      <w:r w:rsidRPr="008D3C84">
        <w:rPr>
          <w:rFonts w:ascii="Calibri" w:hAnsi="Calibri" w:cs="Calibri"/>
          <w:lang w:val="mk-MK"/>
        </w:rPr>
        <w:t>Ѓорѓиев</w:t>
      </w:r>
    </w:p>
    <w:p w14:paraId="1BF529C0" w14:textId="77777777" w:rsidR="008D3C84" w:rsidRDefault="008D3C84">
      <w:pPr>
        <w:pStyle w:val="Name"/>
      </w:pPr>
    </w:p>
    <w:p w14:paraId="274F6B7D" w14:textId="77777777" w:rsidR="008D3C84" w:rsidRDefault="008D3C84">
      <w:pPr>
        <w:pStyle w:val="Name"/>
      </w:pPr>
    </w:p>
    <w:p w14:paraId="2CDB71DA" w14:textId="77777777" w:rsidR="007448F1" w:rsidRPr="0064307A" w:rsidRDefault="008D3C84">
      <w:pPr>
        <w:pStyle w:val="Name"/>
        <w:rPr>
          <w:lang w:val="mk-MK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76615FE4" wp14:editId="12C4C5E3">
            <wp:simplePos x="1060450" y="982980"/>
            <wp:positionH relativeFrom="margin">
              <wp:align>left</wp:align>
            </wp:positionH>
            <wp:positionV relativeFrom="margin">
              <wp:align>top</wp:align>
            </wp:positionV>
            <wp:extent cx="1882775" cy="1863090"/>
            <wp:effectExtent l="190500" t="190500" r="193675" b="1943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_IMG_172311652403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1863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B910F" w14:textId="77777777" w:rsidR="00C7705A" w:rsidRPr="007448F1" w:rsidRDefault="0064307A" w:rsidP="007448F1">
      <w:pPr>
        <w:pStyle w:val="Heading1"/>
      </w:pPr>
      <w:r>
        <w:rPr>
          <w:lang w:val="mk-MK"/>
        </w:rPr>
        <w:t>лични информации</w:t>
      </w:r>
      <w:r w:rsidR="007448F1">
        <w:t xml:space="preserve">:  </w:t>
      </w:r>
    </w:p>
    <w:p w14:paraId="45E8D69F" w14:textId="322EFB11" w:rsidR="00C7705A" w:rsidRDefault="00237F55" w:rsidP="00874FA4">
      <w:pPr>
        <w:pStyle w:val="ContactInfo"/>
        <w:spacing w:before="60" w:after="60" w:line="240" w:lineRule="auto"/>
        <w:contextualSpacing w:val="0"/>
        <w:rPr>
          <w:lang w:val="mk-MK"/>
        </w:rPr>
      </w:pPr>
      <w:r>
        <w:rPr>
          <w:lang w:val="mk-MK"/>
        </w:rPr>
        <w:t>Ул.</w:t>
      </w:r>
      <w:r w:rsidR="008D3C84">
        <w:t xml:space="preserve">21 Maj </w:t>
      </w:r>
      <w:r w:rsidR="008D3C84">
        <w:rPr>
          <w:lang w:val="mk-MK"/>
        </w:rPr>
        <w:t>бр.15 2000 Штип</w:t>
      </w:r>
    </w:p>
    <w:p w14:paraId="627155C2" w14:textId="0FD8CB28" w:rsidR="00DB0FCC" w:rsidRPr="00DB0FCC" w:rsidRDefault="00DB0FCC" w:rsidP="00874FA4">
      <w:pPr>
        <w:pStyle w:val="ContactInfo"/>
        <w:spacing w:before="60" w:after="60" w:line="240" w:lineRule="auto"/>
        <w:contextualSpacing w:val="0"/>
        <w:rPr>
          <w:lang w:val="mk-MK"/>
        </w:rPr>
      </w:pPr>
      <w:r>
        <w:rPr>
          <w:lang w:val="mk-MK"/>
        </w:rPr>
        <w:t>Место на живеење</w:t>
      </w:r>
      <w:r>
        <w:t>:</w:t>
      </w:r>
      <w:r>
        <w:rPr>
          <w:lang w:val="mk-MK"/>
        </w:rPr>
        <w:t>Радовиш</w:t>
      </w:r>
    </w:p>
    <w:p w14:paraId="107E7A71" w14:textId="77777777" w:rsidR="007448F1" w:rsidRPr="00237F55" w:rsidRDefault="00237F55" w:rsidP="00874FA4">
      <w:pPr>
        <w:pStyle w:val="ContactInfo"/>
        <w:spacing w:before="60" w:after="60" w:line="240" w:lineRule="auto"/>
        <w:contextualSpacing w:val="0"/>
      </w:pPr>
      <w:r>
        <w:rPr>
          <w:lang w:val="mk-MK"/>
        </w:rPr>
        <w:t xml:space="preserve">Мобилен </w:t>
      </w:r>
      <w:r w:rsidR="008D3C84">
        <w:t>: 075-329-948</w:t>
      </w:r>
    </w:p>
    <w:p w14:paraId="5F2BEB02" w14:textId="77777777" w:rsidR="00874FA4" w:rsidRDefault="007448F1" w:rsidP="00874FA4">
      <w:pPr>
        <w:pStyle w:val="ContactInfo"/>
        <w:spacing w:before="60" w:after="60" w:line="240" w:lineRule="auto"/>
        <w:contextualSpacing w:val="0"/>
      </w:pPr>
      <w:r>
        <w:t>@</w:t>
      </w:r>
      <w:proofErr w:type="gramStart"/>
      <w:r>
        <w:t>mail :</w:t>
      </w:r>
      <w:proofErr w:type="gramEnd"/>
      <w:r>
        <w:t xml:space="preserve"> </w:t>
      </w:r>
      <w:r w:rsidR="008D3C84">
        <w:t>gloge83@hotmail.com</w:t>
      </w:r>
    </w:p>
    <w:p w14:paraId="32E3A124" w14:textId="77777777" w:rsidR="00A03E98" w:rsidRDefault="00237F55" w:rsidP="00A03E98">
      <w:pPr>
        <w:pStyle w:val="ContactInfo"/>
        <w:spacing w:before="60" w:after="60" w:line="240" w:lineRule="auto"/>
        <w:ind w:left="1"/>
        <w:contextualSpacing w:val="0"/>
      </w:pPr>
      <w:r>
        <w:rPr>
          <w:lang w:val="mk-MK"/>
        </w:rPr>
        <w:t xml:space="preserve">Дата на раѓање </w:t>
      </w:r>
      <w:r>
        <w:t>:</w:t>
      </w:r>
      <w:r w:rsidR="008D3C84">
        <w:t xml:space="preserve"> 16</w:t>
      </w:r>
      <w:r w:rsidR="007448F1">
        <w:t>.0</w:t>
      </w:r>
      <w:r w:rsidR="008D3C84">
        <w:t>1.1983</w:t>
      </w:r>
    </w:p>
    <w:p w14:paraId="61A9ADC1" w14:textId="4F62959D" w:rsidR="00DC5405" w:rsidRPr="00CD135E" w:rsidRDefault="00237F55" w:rsidP="00A03E98">
      <w:pPr>
        <w:pStyle w:val="ContactInfo"/>
        <w:spacing w:before="60" w:after="60" w:line="240" w:lineRule="auto"/>
        <w:ind w:left="1"/>
        <w:contextualSpacing w:val="0"/>
        <w:rPr>
          <w:lang w:val="mk-MK"/>
        </w:rPr>
      </w:pPr>
      <w:r>
        <w:rPr>
          <w:lang w:val="mk-MK"/>
        </w:rPr>
        <w:t>Години</w:t>
      </w:r>
      <w:r w:rsidR="008D3C84">
        <w:t xml:space="preserve"> :4</w:t>
      </w:r>
      <w:r w:rsidR="00CD135E">
        <w:rPr>
          <w:lang w:val="mk-MK"/>
        </w:rPr>
        <w:t>3</w:t>
      </w:r>
    </w:p>
    <w:p w14:paraId="457BB07C" w14:textId="77777777" w:rsidR="00FA4F19" w:rsidRPr="00237F55" w:rsidRDefault="00237F55" w:rsidP="00874FA4">
      <w:pPr>
        <w:pStyle w:val="ContactInfo"/>
        <w:spacing w:before="60" w:after="60" w:line="240" w:lineRule="auto"/>
        <w:contextualSpacing w:val="0"/>
        <w:rPr>
          <w:lang w:val="mk-MK"/>
        </w:rPr>
      </w:pPr>
      <w:r>
        <w:rPr>
          <w:lang w:val="mk-MK"/>
        </w:rPr>
        <w:t>Националност</w:t>
      </w:r>
      <w:r>
        <w:t xml:space="preserve"> : </w:t>
      </w:r>
      <w:r>
        <w:rPr>
          <w:lang w:val="mk-MK"/>
        </w:rPr>
        <w:t>Македонец</w:t>
      </w:r>
    </w:p>
    <w:p w14:paraId="352E6A0D" w14:textId="77777777" w:rsidR="00C7705A" w:rsidRPr="00237F55" w:rsidRDefault="00237F55">
      <w:pPr>
        <w:pStyle w:val="Heading1"/>
        <w:rPr>
          <w:lang w:val="mk-MK"/>
        </w:rPr>
      </w:pPr>
      <w:r>
        <w:rPr>
          <w:lang w:val="mk-MK"/>
        </w:rPr>
        <w:t>Кратка биографија</w:t>
      </w:r>
      <w:r w:rsidR="00C222B2">
        <w:rPr>
          <w:lang w:val="mk-MK"/>
        </w:rPr>
        <w:t xml:space="preserve"> и работно искуство</w:t>
      </w:r>
    </w:p>
    <w:p w14:paraId="50A748DE" w14:textId="77777777" w:rsidR="00D024CE" w:rsidRPr="000E5D18" w:rsidRDefault="00237F55" w:rsidP="008D3C84">
      <w:pPr>
        <w:pStyle w:val="ListBullet"/>
        <w:rPr>
          <w:rFonts w:cstheme="minorHAnsi"/>
        </w:rPr>
      </w:pPr>
      <w:r w:rsidRPr="000E5D18">
        <w:rPr>
          <w:rFonts w:cstheme="minorHAnsi"/>
          <w:lang w:val="mk-MK"/>
        </w:rPr>
        <w:t xml:space="preserve">Роден на </w:t>
      </w:r>
      <w:r w:rsidR="008D3C84" w:rsidRPr="000E5D18">
        <w:rPr>
          <w:rFonts w:cstheme="minorHAnsi"/>
          <w:sz w:val="22"/>
          <w:szCs w:val="24"/>
          <w:lang w:val="mk-MK"/>
        </w:rPr>
        <w:t>16.01.1983</w:t>
      </w:r>
      <w:r w:rsidRPr="000E5D18">
        <w:rPr>
          <w:rFonts w:cstheme="minorHAnsi"/>
          <w:lang w:val="mk-MK"/>
        </w:rPr>
        <w:t>– Штип Македонија</w:t>
      </w:r>
    </w:p>
    <w:p w14:paraId="3CA345D0" w14:textId="77777777" w:rsidR="00D024CE" w:rsidRPr="000E5D18" w:rsidRDefault="00237F55" w:rsidP="00237F55">
      <w:pPr>
        <w:pStyle w:val="ListBullet"/>
        <w:spacing w:line="276" w:lineRule="auto"/>
        <w:rPr>
          <w:rFonts w:cstheme="minorHAnsi"/>
          <w:sz w:val="22"/>
          <w:szCs w:val="24"/>
          <w:lang w:val="mk-MK"/>
        </w:rPr>
      </w:pPr>
      <w:r w:rsidRPr="000E5D18">
        <w:rPr>
          <w:rFonts w:cstheme="minorHAnsi"/>
          <w:sz w:val="22"/>
          <w:szCs w:val="24"/>
          <w:lang w:val="mk-MK"/>
        </w:rPr>
        <w:t xml:space="preserve">Средно училиште – СОУ </w:t>
      </w:r>
      <w:r w:rsidRPr="000E5D18">
        <w:rPr>
          <w:rFonts w:cstheme="minorHAnsi"/>
          <w:sz w:val="22"/>
          <w:szCs w:val="24"/>
        </w:rPr>
        <w:t>“</w:t>
      </w:r>
      <w:r w:rsidRPr="000E5D18">
        <w:rPr>
          <w:rFonts w:cstheme="minorHAnsi"/>
          <w:sz w:val="22"/>
          <w:szCs w:val="24"/>
          <w:lang w:val="mk-MK"/>
        </w:rPr>
        <w:t>Јане Сандандски</w:t>
      </w:r>
      <w:r w:rsidRPr="000E5D18">
        <w:rPr>
          <w:rFonts w:cstheme="minorHAnsi"/>
          <w:sz w:val="22"/>
          <w:szCs w:val="24"/>
        </w:rPr>
        <w:t xml:space="preserve">” </w:t>
      </w:r>
      <w:r w:rsidRPr="000E5D18">
        <w:rPr>
          <w:rFonts w:cstheme="minorHAnsi"/>
          <w:sz w:val="22"/>
          <w:szCs w:val="24"/>
          <w:lang w:val="mk-MK"/>
        </w:rPr>
        <w:t>– Штип – Општа Гимназија</w:t>
      </w:r>
    </w:p>
    <w:p w14:paraId="5EBA1C3F" w14:textId="77777777" w:rsidR="008D3C84" w:rsidRPr="000E5D18" w:rsidRDefault="00D024CE" w:rsidP="008D3C84">
      <w:pPr>
        <w:pStyle w:val="ListBullet"/>
        <w:rPr>
          <w:rFonts w:cstheme="minorHAnsi"/>
          <w:sz w:val="24"/>
          <w:lang w:val="mk-MK"/>
        </w:rPr>
      </w:pPr>
      <w:r w:rsidRPr="000E5D18">
        <w:rPr>
          <w:rFonts w:cstheme="minorHAnsi"/>
          <w:lang w:val="mk-MK"/>
        </w:rPr>
        <w:t>200</w:t>
      </w:r>
      <w:r w:rsidR="008D3C84" w:rsidRPr="000E5D18">
        <w:rPr>
          <w:rFonts w:cstheme="minorHAnsi"/>
        </w:rPr>
        <w:t>4</w:t>
      </w:r>
      <w:r w:rsidRPr="000E5D18">
        <w:rPr>
          <w:rFonts w:cstheme="minorHAnsi"/>
          <w:lang w:val="mk-MK"/>
        </w:rPr>
        <w:t xml:space="preserve"> – 20</w:t>
      </w:r>
      <w:r w:rsidR="008D3C84" w:rsidRPr="000E5D18">
        <w:rPr>
          <w:rFonts w:cstheme="minorHAnsi"/>
        </w:rPr>
        <w:t>08</w:t>
      </w:r>
      <w:r w:rsidRPr="000E5D18">
        <w:rPr>
          <w:rFonts w:cstheme="minorHAnsi"/>
          <w:lang w:val="mk-MK"/>
        </w:rPr>
        <w:t xml:space="preserve"> </w:t>
      </w:r>
      <w:r w:rsidR="008D3C84" w:rsidRPr="000E5D18">
        <w:rPr>
          <w:rFonts w:cstheme="minorHAnsi"/>
          <w:sz w:val="22"/>
          <w:szCs w:val="24"/>
          <w:lang w:val="mk-MK"/>
        </w:rPr>
        <w:t xml:space="preserve">Економски Факултет Неофит Рилски Благоевград – Одсек Маркетинг </w:t>
      </w:r>
    </w:p>
    <w:p w14:paraId="24DA7501" w14:textId="77777777" w:rsidR="00C222B2" w:rsidRPr="000E5D18" w:rsidRDefault="00C222B2" w:rsidP="008D3C84">
      <w:pPr>
        <w:pStyle w:val="ListBullet"/>
        <w:rPr>
          <w:rFonts w:cstheme="minorHAnsi"/>
          <w:lang w:val="mk-MK"/>
        </w:rPr>
      </w:pPr>
      <w:r w:rsidRPr="000E5D18">
        <w:rPr>
          <w:rFonts w:cstheme="minorHAnsi"/>
          <w:lang w:val="mk-MK"/>
        </w:rPr>
        <w:t xml:space="preserve">01.07.2010–01.03.2017 </w:t>
      </w:r>
      <w:r w:rsidRPr="000E5D18">
        <w:rPr>
          <w:rFonts w:cstheme="minorHAnsi"/>
        </w:rPr>
        <w:t xml:space="preserve">Business Developer – </w:t>
      </w:r>
      <w:r w:rsidRPr="000E5D18">
        <w:rPr>
          <w:rFonts w:cstheme="minorHAnsi"/>
          <w:lang w:val="mk-MK"/>
        </w:rPr>
        <w:t>Пивара Скопје АД (</w:t>
      </w:r>
      <w:r w:rsidRPr="000E5D18">
        <w:rPr>
          <w:rFonts w:cstheme="minorHAnsi"/>
        </w:rPr>
        <w:t>Coca Cola Hellenic Bottling Company)</w:t>
      </w:r>
    </w:p>
    <w:p w14:paraId="6BC77237" w14:textId="77777777" w:rsidR="00C222B2" w:rsidRPr="000E5D18" w:rsidRDefault="00C222B2" w:rsidP="008D3C84">
      <w:pPr>
        <w:pStyle w:val="ListBullet"/>
        <w:rPr>
          <w:rFonts w:cstheme="minorHAnsi"/>
          <w:lang w:val="mk-MK"/>
        </w:rPr>
      </w:pPr>
      <w:r w:rsidRPr="000E5D18">
        <w:rPr>
          <w:rFonts w:cstheme="minorHAnsi"/>
          <w:lang w:val="mk-MK"/>
        </w:rPr>
        <w:t>Млекара АД Битола (</w:t>
      </w:r>
      <w:r w:rsidRPr="000E5D18">
        <w:rPr>
          <w:rFonts w:cstheme="minorHAnsi"/>
        </w:rPr>
        <w:t xml:space="preserve">Imlek RS) </w:t>
      </w:r>
    </w:p>
    <w:p w14:paraId="5D75936D" w14:textId="77777777" w:rsidR="00C222B2" w:rsidRPr="000E5D18" w:rsidRDefault="00C222B2" w:rsidP="00C222B2">
      <w:pPr>
        <w:pStyle w:val="ListBullet"/>
        <w:numPr>
          <w:ilvl w:val="0"/>
          <w:numId w:val="21"/>
        </w:numPr>
        <w:rPr>
          <w:rFonts w:cstheme="minorHAnsi"/>
          <w:lang w:val="mk-MK"/>
        </w:rPr>
      </w:pPr>
      <w:r w:rsidRPr="000E5D18">
        <w:rPr>
          <w:rFonts w:cstheme="minorHAnsi"/>
        </w:rPr>
        <w:t xml:space="preserve">01.09.2017 – 01.01.2019 Business Developer </w:t>
      </w:r>
    </w:p>
    <w:p w14:paraId="02A5A8B9" w14:textId="77777777" w:rsidR="00C222B2" w:rsidRPr="000E5D18" w:rsidRDefault="00C222B2" w:rsidP="00C222B2">
      <w:pPr>
        <w:pStyle w:val="ListBullet"/>
        <w:numPr>
          <w:ilvl w:val="0"/>
          <w:numId w:val="21"/>
        </w:numPr>
        <w:rPr>
          <w:rFonts w:cstheme="minorHAnsi"/>
          <w:lang w:val="mk-MK"/>
        </w:rPr>
      </w:pPr>
      <w:r w:rsidRPr="000E5D18">
        <w:rPr>
          <w:rFonts w:cstheme="minorHAnsi"/>
        </w:rPr>
        <w:t>01.01.2019 – 01.08.2021 Area Sales Manager</w:t>
      </w:r>
    </w:p>
    <w:p w14:paraId="284678CE" w14:textId="083F0A83" w:rsidR="00C222B2" w:rsidRPr="000E5D18" w:rsidRDefault="00C222B2" w:rsidP="00C222B2">
      <w:pPr>
        <w:pStyle w:val="ListBullet"/>
        <w:numPr>
          <w:ilvl w:val="0"/>
          <w:numId w:val="23"/>
        </w:numPr>
        <w:ind w:left="0" w:firstLine="0"/>
        <w:rPr>
          <w:rFonts w:cstheme="minorHAnsi"/>
          <w:lang w:val="mk-MK"/>
        </w:rPr>
      </w:pPr>
      <w:r w:rsidRPr="000E5D18">
        <w:rPr>
          <w:rFonts w:cstheme="minorHAnsi"/>
        </w:rPr>
        <w:t xml:space="preserve"> 01.08.2021-31.12.2023</w:t>
      </w:r>
      <w:r w:rsidRPr="000E5D18">
        <w:rPr>
          <w:rFonts w:cstheme="minorHAnsi"/>
          <w:lang w:val="mk-MK"/>
        </w:rPr>
        <w:t xml:space="preserve"> -</w:t>
      </w:r>
      <w:r w:rsidRPr="000E5D18">
        <w:rPr>
          <w:rFonts w:cstheme="minorHAnsi"/>
        </w:rPr>
        <w:t xml:space="preserve"> </w:t>
      </w:r>
      <w:r w:rsidRPr="000E5D18">
        <w:rPr>
          <w:rFonts w:cstheme="minorHAnsi"/>
          <w:lang w:val="mk-MK"/>
        </w:rPr>
        <w:t xml:space="preserve">Финансиско Друштво Флекс Кредит – Директор на Продажба </w:t>
      </w:r>
      <w:r w:rsidR="003A3456" w:rsidRPr="000E5D18">
        <w:rPr>
          <w:rFonts w:cstheme="minorHAnsi"/>
          <w:lang w:val="mk-MK"/>
        </w:rPr>
        <w:t>–</w:t>
      </w:r>
      <w:r w:rsidRPr="000E5D18">
        <w:rPr>
          <w:rFonts w:cstheme="minorHAnsi"/>
          <w:lang w:val="mk-MK"/>
        </w:rPr>
        <w:t xml:space="preserve"> Б</w:t>
      </w:r>
      <w:r w:rsidR="007C5A0A">
        <w:rPr>
          <w:rFonts w:cstheme="minorHAnsi"/>
          <w:lang w:val="mk-MK"/>
        </w:rPr>
        <w:t>осна и Херцеговина</w:t>
      </w:r>
    </w:p>
    <w:p w14:paraId="32954823" w14:textId="3AE00946" w:rsidR="003A3456" w:rsidRPr="000E5D18" w:rsidRDefault="003A3456" w:rsidP="003A3456">
      <w:pPr>
        <w:pStyle w:val="ListBullet"/>
        <w:numPr>
          <w:ilvl w:val="0"/>
          <w:numId w:val="23"/>
        </w:numPr>
        <w:ind w:left="0" w:hanging="11"/>
        <w:rPr>
          <w:rFonts w:cstheme="minorHAnsi"/>
          <w:lang w:val="mk-MK"/>
        </w:rPr>
      </w:pPr>
      <w:r w:rsidRPr="000E5D18">
        <w:rPr>
          <w:rFonts w:cstheme="minorHAnsi"/>
          <w:lang w:val="mk-MK"/>
        </w:rPr>
        <w:t xml:space="preserve"> 01.01.2024-30.0</w:t>
      </w:r>
      <w:r w:rsidR="007C5A0A">
        <w:rPr>
          <w:rFonts w:cstheme="minorHAnsi"/>
          <w:lang w:val="mk-MK"/>
        </w:rPr>
        <w:t>9</w:t>
      </w:r>
      <w:r w:rsidRPr="000E5D18">
        <w:rPr>
          <w:rFonts w:cstheme="minorHAnsi"/>
          <w:lang w:val="mk-MK"/>
        </w:rPr>
        <w:t>.2024 - ХОЛДИНГ MFG (Menagement Finacy Group) Директор на Продажба – Хрватска</w:t>
      </w:r>
    </w:p>
    <w:p w14:paraId="23FD3445" w14:textId="7D9F967E" w:rsidR="00C222B2" w:rsidRDefault="003A3456" w:rsidP="003A3456">
      <w:pPr>
        <w:pStyle w:val="ListBullet"/>
        <w:numPr>
          <w:ilvl w:val="0"/>
          <w:numId w:val="23"/>
        </w:numPr>
        <w:ind w:left="0" w:hanging="11"/>
        <w:rPr>
          <w:rFonts w:cstheme="minorHAnsi"/>
          <w:lang w:val="mk-MK"/>
        </w:rPr>
      </w:pPr>
      <w:r w:rsidRPr="000E5D18">
        <w:rPr>
          <w:rFonts w:cstheme="minorHAnsi"/>
          <w:lang w:val="mk-MK"/>
        </w:rPr>
        <w:t xml:space="preserve"> 01.</w:t>
      </w:r>
      <w:r w:rsidR="00E62D45">
        <w:rPr>
          <w:rFonts w:cstheme="minorHAnsi"/>
          <w:lang w:val="mk-MK"/>
        </w:rPr>
        <w:t>10</w:t>
      </w:r>
      <w:r w:rsidRPr="000E5D18">
        <w:rPr>
          <w:rFonts w:cstheme="minorHAnsi"/>
          <w:lang w:val="mk-MK"/>
        </w:rPr>
        <w:t>.2024-</w:t>
      </w:r>
      <w:r w:rsidR="00E51BFC">
        <w:rPr>
          <w:rFonts w:cstheme="minorHAnsi"/>
          <w:lang w:val="mk-MK"/>
        </w:rPr>
        <w:t>28.02.2025</w:t>
      </w:r>
      <w:r w:rsidRPr="000E5D18">
        <w:rPr>
          <w:rFonts w:cstheme="minorHAnsi"/>
          <w:lang w:val="mk-MK"/>
        </w:rPr>
        <w:t xml:space="preserve"> М Брокер</w:t>
      </w:r>
      <w:r w:rsidR="00A26A35" w:rsidRPr="000E5D18">
        <w:rPr>
          <w:rFonts w:cstheme="minorHAnsi"/>
          <w:lang w:val="mk-MK"/>
        </w:rPr>
        <w:t>–Македонија</w:t>
      </w:r>
      <w:r w:rsidRPr="000E5D18">
        <w:rPr>
          <w:rFonts w:cstheme="minorHAnsi"/>
          <w:lang w:val="mk-MK"/>
        </w:rPr>
        <w:t xml:space="preserve"> (Menagement Financy Group) -Директор на Продажба </w:t>
      </w:r>
    </w:p>
    <w:p w14:paraId="3C570107" w14:textId="53B3E52E" w:rsidR="00023A8E" w:rsidRPr="000E5D18" w:rsidRDefault="00023A8E" w:rsidP="003A3456">
      <w:pPr>
        <w:pStyle w:val="ListBullet"/>
        <w:numPr>
          <w:ilvl w:val="0"/>
          <w:numId w:val="23"/>
        </w:numPr>
        <w:ind w:left="0" w:hanging="11"/>
        <w:rPr>
          <w:rFonts w:cstheme="minorHAnsi"/>
          <w:lang w:val="mk-MK"/>
        </w:rPr>
      </w:pPr>
      <w:r>
        <w:rPr>
          <w:rFonts w:cstheme="minorHAnsi"/>
          <w:lang w:val="mk-MK"/>
        </w:rPr>
        <w:t>01.03.2025-3</w:t>
      </w:r>
      <w:r w:rsidR="00610935">
        <w:rPr>
          <w:rFonts w:cstheme="minorHAnsi"/>
          <w:lang w:val="mk-MK"/>
        </w:rPr>
        <w:t>1</w:t>
      </w:r>
      <w:r>
        <w:rPr>
          <w:rFonts w:cstheme="minorHAnsi"/>
          <w:lang w:val="mk-MK"/>
        </w:rPr>
        <w:t>.1</w:t>
      </w:r>
      <w:r w:rsidR="00610935">
        <w:rPr>
          <w:rFonts w:cstheme="minorHAnsi"/>
          <w:lang w:val="mk-MK"/>
        </w:rPr>
        <w:t>2</w:t>
      </w:r>
      <w:r>
        <w:rPr>
          <w:rFonts w:cstheme="minorHAnsi"/>
          <w:lang w:val="mk-MK"/>
        </w:rPr>
        <w:t xml:space="preserve">.2025 </w:t>
      </w:r>
      <w:r>
        <w:rPr>
          <w:rFonts w:cstheme="minorHAnsi"/>
        </w:rPr>
        <w:t>Viva Credit</w:t>
      </w:r>
      <w:r w:rsidR="00FD15FA">
        <w:rPr>
          <w:rFonts w:cstheme="minorHAnsi"/>
        </w:rPr>
        <w:t xml:space="preserve"> </w:t>
      </w:r>
      <w:r w:rsidR="00FD15FA">
        <w:rPr>
          <w:rFonts w:cstheme="minorHAnsi"/>
          <w:lang w:val="mk-MK"/>
        </w:rPr>
        <w:t>Бугарија</w:t>
      </w:r>
      <w:r>
        <w:rPr>
          <w:rFonts w:cstheme="minorHAnsi"/>
        </w:rPr>
        <w:t>(</w:t>
      </w:r>
      <w:r w:rsidRPr="000E5D18">
        <w:rPr>
          <w:rFonts w:cstheme="minorHAnsi"/>
          <w:lang w:val="mk-MK"/>
        </w:rPr>
        <w:t>ХОЛДИНГ MFG</w:t>
      </w:r>
      <w:r w:rsidR="00FD15FA">
        <w:rPr>
          <w:rFonts w:cstheme="minorHAnsi"/>
          <w:lang w:val="mk-MK"/>
        </w:rPr>
        <w:t>-</w:t>
      </w:r>
      <w:r w:rsidR="00FD15FA" w:rsidRPr="00FD15FA">
        <w:rPr>
          <w:rFonts w:cstheme="minorHAnsi"/>
          <w:lang w:val="mk-MK"/>
        </w:rPr>
        <w:t xml:space="preserve"> </w:t>
      </w:r>
      <w:r w:rsidR="00FD15FA" w:rsidRPr="000E5D18">
        <w:rPr>
          <w:rFonts w:cstheme="minorHAnsi"/>
          <w:lang w:val="mk-MK"/>
        </w:rPr>
        <w:t>Menagement Financy Group</w:t>
      </w:r>
      <w:r w:rsidR="00FD15FA">
        <w:rPr>
          <w:rFonts w:cstheme="minorHAnsi"/>
          <w:lang w:val="mk-MK"/>
        </w:rPr>
        <w:t>)</w:t>
      </w:r>
    </w:p>
    <w:p w14:paraId="43CAEE78" w14:textId="77777777" w:rsidR="00C222B2" w:rsidRDefault="00C222B2" w:rsidP="00C222B2">
      <w:pPr>
        <w:pStyle w:val="ListBullet"/>
        <w:numPr>
          <w:ilvl w:val="0"/>
          <w:numId w:val="0"/>
        </w:numPr>
        <w:ind w:left="216" w:hanging="216"/>
        <w:rPr>
          <w:sz w:val="24"/>
        </w:rPr>
      </w:pPr>
    </w:p>
    <w:p w14:paraId="5B2B3C4C" w14:textId="77777777" w:rsidR="00C222B2" w:rsidRPr="003A3456" w:rsidRDefault="00C222B2" w:rsidP="003A3456">
      <w:pPr>
        <w:pStyle w:val="ListBullet"/>
        <w:numPr>
          <w:ilvl w:val="0"/>
          <w:numId w:val="0"/>
        </w:numPr>
        <w:rPr>
          <w:sz w:val="24"/>
          <w:lang w:val="mk-MK"/>
        </w:rPr>
      </w:pPr>
    </w:p>
    <w:p w14:paraId="24B50D1F" w14:textId="77777777" w:rsidR="00C7705A" w:rsidRPr="00C222B2" w:rsidRDefault="00C222B2">
      <w:pPr>
        <w:pStyle w:val="Heading1"/>
        <w:rPr>
          <w:lang w:val="mk-MK"/>
        </w:rPr>
      </w:pPr>
      <w:r>
        <w:rPr>
          <w:lang w:val="mk-MK"/>
        </w:rPr>
        <w:t>Работни Задачи</w:t>
      </w:r>
    </w:p>
    <w:p w14:paraId="50C52C1D" w14:textId="77777777" w:rsidR="00D024CE" w:rsidRPr="00580870" w:rsidRDefault="00EB1847" w:rsidP="00052FAE">
      <w:pPr>
        <w:spacing w:before="100" w:beforeAutospacing="1" w:after="100" w:afterAutospacing="1" w:line="276" w:lineRule="auto"/>
        <w:ind w:left="426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580870"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  <w:t>Пивара Скопје</w:t>
      </w:r>
      <w:r w:rsidR="00D024CE" w:rsidRPr="00580870">
        <w:rPr>
          <w:rFonts w:asciiTheme="majorHAnsi" w:hAnsiTheme="majorHAnsi" w:cstheme="majorHAnsi"/>
          <w:b/>
          <w:sz w:val="24"/>
          <w:szCs w:val="24"/>
          <w:u w:val="single"/>
        </w:rPr>
        <w:t xml:space="preserve"> :</w:t>
      </w:r>
    </w:p>
    <w:p w14:paraId="373A23CF" w14:textId="77777777" w:rsidR="00D024CE" w:rsidRPr="00D024CE" w:rsidRDefault="00D024CE" w:rsidP="00E3238F">
      <w:pPr>
        <w:pStyle w:val="ListParagraph"/>
        <w:spacing w:before="120" w:after="120" w:line="276" w:lineRule="auto"/>
        <w:ind w:left="420"/>
        <w:rPr>
          <w:rFonts w:asciiTheme="majorHAnsi" w:hAnsiTheme="majorHAnsi" w:cstheme="majorHAnsi"/>
          <w:sz w:val="24"/>
          <w:szCs w:val="24"/>
        </w:rPr>
      </w:pPr>
    </w:p>
    <w:p w14:paraId="4C7C9CC8" w14:textId="156D7E03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База на ладилници, поставка</w:t>
      </w:r>
      <w:r w:rsidR="00AB17F8">
        <w:rPr>
          <w:rFonts w:asciiTheme="majorHAnsi" w:hAnsiTheme="majorHAnsi" w:cstheme="majorHAnsi"/>
          <w:sz w:val="24"/>
          <w:szCs w:val="24"/>
          <w:lang w:val="mk-MK"/>
        </w:rPr>
        <w:t>,</w:t>
      </w:r>
      <w:r>
        <w:rPr>
          <w:rFonts w:asciiTheme="majorHAnsi" w:hAnsiTheme="majorHAnsi" w:cstheme="majorHAnsi"/>
          <w:sz w:val="24"/>
          <w:szCs w:val="24"/>
          <w:lang w:val="mk-MK"/>
        </w:rPr>
        <w:t>репарација, ребредирање</w:t>
      </w:r>
    </w:p>
    <w:p w14:paraId="639783AA" w14:textId="59089FFB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Сегментација и Категоризација на Кана</w:t>
      </w:r>
      <w:r w:rsidR="00AB17F8">
        <w:rPr>
          <w:rFonts w:asciiTheme="majorHAnsi" w:hAnsiTheme="majorHAnsi" w:cstheme="majorHAnsi"/>
          <w:sz w:val="24"/>
          <w:szCs w:val="24"/>
          <w:lang w:val="mk-MK"/>
        </w:rPr>
        <w:t>л</w:t>
      </w:r>
      <w:r>
        <w:rPr>
          <w:rFonts w:asciiTheme="majorHAnsi" w:hAnsiTheme="majorHAnsi" w:cstheme="majorHAnsi"/>
          <w:sz w:val="24"/>
          <w:szCs w:val="24"/>
          <w:lang w:val="mk-MK"/>
        </w:rPr>
        <w:t>и – 6 работилници</w:t>
      </w:r>
      <w:r w:rsidR="00D024CE" w:rsidRPr="00D024CE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6A2F6E3" w14:textId="77777777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4 Работилници за Портофлио Слика на Успех – Пилот Комерцијалист</w:t>
      </w:r>
    </w:p>
    <w:p w14:paraId="74E62C0B" w14:textId="5FC963C9" w:rsidR="00D024CE" w:rsidRPr="00D024CE" w:rsidRDefault="00D024CE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  <w:u w:val="single"/>
        </w:rPr>
      </w:pPr>
      <w:r w:rsidRPr="00D024CE">
        <w:rPr>
          <w:rFonts w:asciiTheme="majorHAnsi" w:hAnsiTheme="majorHAnsi" w:cstheme="majorHAnsi"/>
          <w:sz w:val="24"/>
          <w:szCs w:val="24"/>
        </w:rPr>
        <w:t xml:space="preserve">7 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>Работилници</w:t>
      </w:r>
      <w:r w:rsidR="00EB1847">
        <w:rPr>
          <w:rFonts w:asciiTheme="majorHAnsi" w:hAnsiTheme="majorHAnsi" w:cstheme="majorHAnsi"/>
          <w:sz w:val="24"/>
          <w:szCs w:val="24"/>
        </w:rPr>
        <w:t xml:space="preserve"> RED (Right Execution Daily)</w:t>
      </w:r>
      <w:r w:rsidRPr="00D024CE">
        <w:rPr>
          <w:rFonts w:asciiTheme="majorHAnsi" w:hAnsiTheme="majorHAnsi" w:cstheme="majorHAnsi"/>
          <w:sz w:val="24"/>
          <w:szCs w:val="24"/>
        </w:rPr>
        <w:t xml:space="preserve"> – 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>Секојдн</w:t>
      </w:r>
      <w:r w:rsidR="00A33D0C">
        <w:rPr>
          <w:rFonts w:asciiTheme="majorHAnsi" w:hAnsiTheme="majorHAnsi" w:cstheme="majorHAnsi"/>
          <w:sz w:val="24"/>
          <w:szCs w:val="24"/>
          <w:lang w:val="mk-MK"/>
        </w:rPr>
        <w:t>е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>вна Егзекутивна рутина за комерцијалисти</w:t>
      </w:r>
      <w:r w:rsidR="00A33D0C">
        <w:rPr>
          <w:rFonts w:asciiTheme="majorHAnsi" w:hAnsiTheme="majorHAnsi" w:cstheme="majorHAnsi"/>
          <w:sz w:val="24"/>
          <w:szCs w:val="24"/>
          <w:lang w:val="mk-MK"/>
        </w:rPr>
        <w:t>,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 xml:space="preserve">4 години најдобар </w:t>
      </w:r>
      <w:r w:rsidR="00EB1847">
        <w:rPr>
          <w:rFonts w:asciiTheme="majorHAnsi" w:hAnsiTheme="majorHAnsi" w:cstheme="majorHAnsi"/>
          <w:sz w:val="24"/>
          <w:szCs w:val="24"/>
        </w:rPr>
        <w:t>Score Card</w:t>
      </w:r>
    </w:p>
    <w:p w14:paraId="3D348A12" w14:textId="77777777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sz w:val="24"/>
          <w:szCs w:val="24"/>
        </w:rPr>
        <w:t xml:space="preserve">Must Win </w:t>
      </w:r>
      <w:r>
        <w:rPr>
          <w:rFonts w:asciiTheme="majorHAnsi" w:hAnsiTheme="majorHAnsi" w:cstheme="majorHAnsi"/>
          <w:sz w:val="24"/>
          <w:szCs w:val="24"/>
          <w:lang w:val="mk-MK"/>
        </w:rPr>
        <w:t>објекти – 4 години + 120% раст</w:t>
      </w:r>
    </w:p>
    <w:p w14:paraId="23A1B9EB" w14:textId="77777777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Одговорен за инвестиции и Комерцијални договори во тимот</w:t>
      </w:r>
    </w:p>
    <w:p w14:paraId="0E663CFF" w14:textId="77777777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Одговорен за</w:t>
      </w:r>
      <w:r w:rsidR="00D024CE" w:rsidRPr="00D024CE">
        <w:rPr>
          <w:rFonts w:asciiTheme="majorHAnsi" w:hAnsiTheme="majorHAnsi" w:cstheme="majorHAnsi"/>
          <w:sz w:val="24"/>
          <w:szCs w:val="24"/>
        </w:rPr>
        <w:t xml:space="preserve"> Route to Market plan </w:t>
      </w:r>
      <w:r>
        <w:rPr>
          <w:rFonts w:asciiTheme="majorHAnsi" w:hAnsiTheme="majorHAnsi" w:cstheme="majorHAnsi"/>
          <w:sz w:val="24"/>
          <w:szCs w:val="24"/>
          <w:lang w:val="mk-MK"/>
        </w:rPr>
        <w:t>и координатор за источна и југоисточна Македонија</w:t>
      </w:r>
      <w:r w:rsidR="00D024CE" w:rsidRPr="00D024CE">
        <w:rPr>
          <w:rFonts w:asciiTheme="majorHAnsi" w:hAnsiTheme="majorHAnsi" w:cstheme="majorHAnsi"/>
          <w:sz w:val="24"/>
          <w:szCs w:val="24"/>
        </w:rPr>
        <w:t>.</w:t>
      </w:r>
    </w:p>
    <w:p w14:paraId="033EC733" w14:textId="77777777" w:rsidR="00D024CE" w:rsidRPr="00D024CE" w:rsidRDefault="00EB1847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 xml:space="preserve">Координатор за </w:t>
      </w:r>
      <w:r w:rsidR="00D024CE" w:rsidRPr="00D024CE">
        <w:rPr>
          <w:rFonts w:asciiTheme="majorHAnsi" w:hAnsiTheme="majorHAnsi" w:cstheme="majorHAnsi"/>
          <w:sz w:val="24"/>
          <w:szCs w:val="24"/>
        </w:rPr>
        <w:t xml:space="preserve"> GFK – </w:t>
      </w:r>
      <w:proofErr w:type="spellStart"/>
      <w:r w:rsidR="00D024CE" w:rsidRPr="00D024CE">
        <w:rPr>
          <w:rFonts w:asciiTheme="majorHAnsi" w:hAnsiTheme="majorHAnsi" w:cstheme="majorHAnsi"/>
          <w:sz w:val="24"/>
          <w:szCs w:val="24"/>
        </w:rPr>
        <w:t>Coustumer</w:t>
      </w:r>
      <w:proofErr w:type="spellEnd"/>
      <w:r w:rsidR="00D024CE" w:rsidRPr="00D024CE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="00D024CE" w:rsidRPr="00D024CE">
        <w:rPr>
          <w:rFonts w:asciiTheme="majorHAnsi" w:hAnsiTheme="majorHAnsi" w:cstheme="majorHAnsi"/>
          <w:sz w:val="24"/>
          <w:szCs w:val="24"/>
        </w:rPr>
        <w:t>Satasfication</w:t>
      </w:r>
      <w:proofErr w:type="spellEnd"/>
      <w:r w:rsidR="00D024CE" w:rsidRPr="00D024CE">
        <w:rPr>
          <w:rFonts w:asciiTheme="majorHAnsi" w:hAnsiTheme="majorHAnsi" w:cstheme="majorHAnsi"/>
          <w:sz w:val="24"/>
          <w:szCs w:val="24"/>
        </w:rPr>
        <w:t xml:space="preserve"> Annual </w:t>
      </w:r>
      <w:proofErr w:type="spellStart"/>
      <w:r w:rsidR="00D024CE" w:rsidRPr="00D024CE">
        <w:rPr>
          <w:rFonts w:asciiTheme="majorHAnsi" w:hAnsiTheme="majorHAnsi" w:cstheme="majorHAnsi"/>
          <w:sz w:val="24"/>
          <w:szCs w:val="24"/>
        </w:rPr>
        <w:t>Survay</w:t>
      </w:r>
      <w:proofErr w:type="spellEnd"/>
      <w:r w:rsidR="00D024CE" w:rsidRPr="00D024CE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mk-MK"/>
        </w:rPr>
        <w:t>– Топ 50 најзадоволни купувачи 3 години по ред</w:t>
      </w:r>
      <w:r w:rsidR="00D024CE" w:rsidRPr="00D024CE">
        <w:rPr>
          <w:rFonts w:asciiTheme="majorHAnsi" w:hAnsiTheme="majorHAnsi" w:cstheme="majorHAnsi"/>
          <w:sz w:val="24"/>
          <w:szCs w:val="24"/>
        </w:rPr>
        <w:t>.</w:t>
      </w:r>
    </w:p>
    <w:p w14:paraId="1A6CAAB9" w14:textId="77777777" w:rsidR="00D024CE" w:rsidRPr="00D024CE" w:rsidRDefault="00D024CE" w:rsidP="00E3238F">
      <w:pPr>
        <w:pStyle w:val="ListParagraph"/>
        <w:numPr>
          <w:ilvl w:val="0"/>
          <w:numId w:val="16"/>
        </w:numPr>
        <w:spacing w:before="120" w:after="120" w:line="276" w:lineRule="auto"/>
        <w:contextualSpacing w:val="0"/>
        <w:rPr>
          <w:rFonts w:asciiTheme="majorHAnsi" w:hAnsiTheme="majorHAnsi" w:cstheme="majorHAnsi"/>
        </w:rPr>
      </w:pPr>
      <w:r w:rsidRPr="00D024CE">
        <w:rPr>
          <w:rFonts w:asciiTheme="majorHAnsi" w:hAnsiTheme="majorHAnsi" w:cstheme="majorHAnsi"/>
          <w:sz w:val="24"/>
          <w:szCs w:val="24"/>
        </w:rPr>
        <w:t xml:space="preserve">4 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>работилници</w:t>
      </w:r>
      <w:r w:rsidR="00EB1847">
        <w:rPr>
          <w:rFonts w:asciiTheme="majorHAnsi" w:hAnsiTheme="majorHAnsi" w:cstheme="majorHAnsi"/>
          <w:sz w:val="24"/>
          <w:szCs w:val="24"/>
        </w:rPr>
        <w:t xml:space="preserve"> 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 xml:space="preserve">за </w:t>
      </w:r>
      <w:r w:rsidRPr="00D024CE">
        <w:rPr>
          <w:rFonts w:asciiTheme="majorHAnsi" w:hAnsiTheme="majorHAnsi" w:cstheme="majorHAnsi"/>
          <w:sz w:val="24"/>
          <w:szCs w:val="24"/>
        </w:rPr>
        <w:t xml:space="preserve">RGM </w:t>
      </w:r>
      <w:proofErr w:type="gramStart"/>
      <w:r w:rsidRPr="00D024CE">
        <w:rPr>
          <w:rFonts w:asciiTheme="majorHAnsi" w:hAnsiTheme="majorHAnsi" w:cstheme="majorHAnsi"/>
          <w:sz w:val="24"/>
          <w:szCs w:val="24"/>
        </w:rPr>
        <w:t>( Revenue</w:t>
      </w:r>
      <w:proofErr w:type="gramEnd"/>
      <w:r w:rsidRPr="00D024CE">
        <w:rPr>
          <w:rFonts w:asciiTheme="majorHAnsi" w:hAnsiTheme="majorHAnsi" w:cstheme="majorHAnsi"/>
          <w:sz w:val="24"/>
          <w:szCs w:val="24"/>
        </w:rPr>
        <w:t xml:space="preserve"> Growth </w:t>
      </w:r>
      <w:proofErr w:type="gramStart"/>
      <w:r w:rsidRPr="00D024CE">
        <w:rPr>
          <w:rFonts w:asciiTheme="majorHAnsi" w:hAnsiTheme="majorHAnsi" w:cstheme="majorHAnsi"/>
          <w:sz w:val="24"/>
          <w:szCs w:val="24"/>
        </w:rPr>
        <w:t>Management  -</w:t>
      </w:r>
      <w:proofErr w:type="gramEnd"/>
      <w:r w:rsidRPr="00D024CE">
        <w:rPr>
          <w:rFonts w:asciiTheme="majorHAnsi" w:hAnsiTheme="majorHAnsi" w:cstheme="majorHAnsi"/>
          <w:sz w:val="24"/>
          <w:szCs w:val="24"/>
        </w:rPr>
        <w:t xml:space="preserve"> </w:t>
      </w:r>
      <w:r w:rsidR="00EB1847">
        <w:rPr>
          <w:rFonts w:asciiTheme="majorHAnsi" w:hAnsiTheme="majorHAnsi" w:cstheme="majorHAnsi"/>
          <w:sz w:val="24"/>
          <w:szCs w:val="24"/>
          <w:lang w:val="mk-MK"/>
        </w:rPr>
        <w:t xml:space="preserve">актицација и егзекуција во согласност со зони импулс и </w:t>
      </w:r>
      <w:proofErr w:type="gramStart"/>
      <w:r w:rsidR="00EB1847">
        <w:rPr>
          <w:rFonts w:asciiTheme="majorHAnsi" w:hAnsiTheme="majorHAnsi" w:cstheme="majorHAnsi"/>
          <w:sz w:val="24"/>
          <w:szCs w:val="24"/>
          <w:lang w:val="mk-MK"/>
        </w:rPr>
        <w:t>прилика</w:t>
      </w:r>
      <w:r w:rsidR="00AF3D4A">
        <w:rPr>
          <w:rFonts w:asciiTheme="majorHAnsi" w:hAnsiTheme="majorHAnsi" w:cstheme="majorHAnsi"/>
          <w:sz w:val="24"/>
          <w:szCs w:val="24"/>
        </w:rPr>
        <w:t xml:space="preserve"> )</w:t>
      </w:r>
      <w:proofErr w:type="gramEnd"/>
    </w:p>
    <w:p w14:paraId="55DE41B7" w14:textId="77777777" w:rsidR="00580870" w:rsidRDefault="00580870" w:rsidP="00580870">
      <w:pPr>
        <w:spacing w:before="120" w:after="120" w:line="276" w:lineRule="auto"/>
        <w:ind w:left="360"/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</w:pPr>
      <w:r w:rsidRPr="00580870"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  <w:t xml:space="preserve">Млекара АД Битола </w:t>
      </w:r>
    </w:p>
    <w:p w14:paraId="769EEFCC" w14:textId="3ADBFE4F" w:rsidR="00580870" w:rsidRPr="00B146CE" w:rsidRDefault="00580870" w:rsidP="00B146CE">
      <w:pPr>
        <w:spacing w:before="120" w:after="120" w:line="276" w:lineRule="auto"/>
        <w:ind w:left="360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  <w:t>201</w:t>
      </w:r>
      <w:r w:rsidR="009711AF"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  <w:t>7</w:t>
      </w:r>
      <w:r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mk-MK"/>
        </w:rPr>
        <w:t xml:space="preserve">Како </w:t>
      </w:r>
      <w:proofErr w:type="spellStart"/>
      <w:r w:rsidR="003A3456">
        <w:rPr>
          <w:rFonts w:asciiTheme="majorHAnsi" w:hAnsiTheme="majorHAnsi" w:cstheme="majorHAnsi"/>
          <w:sz w:val="24"/>
          <w:szCs w:val="24"/>
        </w:rPr>
        <w:t>Buisiness</w:t>
      </w:r>
      <w:proofErr w:type="spellEnd"/>
      <w:r w:rsidR="003A3456">
        <w:rPr>
          <w:rFonts w:asciiTheme="majorHAnsi" w:hAnsiTheme="majorHAnsi" w:cstheme="majorHAnsi"/>
          <w:sz w:val="24"/>
          <w:szCs w:val="24"/>
        </w:rPr>
        <w:t xml:space="preserve"> Developer </w:t>
      </w:r>
      <w:r>
        <w:rPr>
          <w:rFonts w:asciiTheme="majorHAnsi" w:hAnsiTheme="majorHAnsi" w:cstheme="majorHAnsi"/>
          <w:sz w:val="24"/>
          <w:szCs w:val="24"/>
          <w:lang w:val="mk-MK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:</w:t>
      </w:r>
    </w:p>
    <w:p w14:paraId="4A626CF4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Воспоставување на систем за нарачки</w:t>
      </w:r>
    </w:p>
    <w:p w14:paraId="3CFAB29E" w14:textId="77777777" w:rsidR="00580870" w:rsidRPr="00580870" w:rsidRDefault="00F97FB7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Воспоставување на дневен извеш</w:t>
      </w:r>
      <w:r w:rsidR="00580870">
        <w:rPr>
          <w:rFonts w:asciiTheme="majorHAnsi" w:hAnsiTheme="majorHAnsi" w:cstheme="majorHAnsi"/>
          <w:sz w:val="24"/>
          <w:szCs w:val="24"/>
          <w:lang w:val="mk-MK"/>
        </w:rPr>
        <w:t>тај за нарачана испорачана роба</w:t>
      </w:r>
    </w:p>
    <w:p w14:paraId="78A33967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Воспоставување и раширување на бројот на објекти кои се опслужуваат</w:t>
      </w:r>
    </w:p>
    <w:p w14:paraId="28DE14BD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Воспоставување на нови примарни и секундарни позиции</w:t>
      </w:r>
    </w:p>
    <w:p w14:paraId="6ACE54EC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Поставување на Хорека рута која опслужува пекари и угостителски објекти</w:t>
      </w:r>
    </w:p>
    <w:p w14:paraId="089CDFC4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 xml:space="preserve">Раширување на нумеричка дистрибуција на </w:t>
      </w:r>
      <w:r>
        <w:rPr>
          <w:rFonts w:asciiTheme="majorHAnsi" w:hAnsiTheme="majorHAnsi" w:cstheme="majorHAnsi"/>
          <w:sz w:val="24"/>
          <w:szCs w:val="24"/>
        </w:rPr>
        <w:t xml:space="preserve">Core </w:t>
      </w:r>
      <w:r>
        <w:rPr>
          <w:rFonts w:asciiTheme="majorHAnsi" w:hAnsiTheme="majorHAnsi" w:cstheme="majorHAnsi"/>
          <w:sz w:val="24"/>
          <w:szCs w:val="24"/>
          <w:lang w:val="mk-MK"/>
        </w:rPr>
        <w:t>артикли +80% раст</w:t>
      </w:r>
    </w:p>
    <w:p w14:paraId="054129C3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Спроведување на системот за категоризација и сегментација по тип на објект.</w:t>
      </w:r>
    </w:p>
    <w:p w14:paraId="2FEBE33A" w14:textId="77777777" w:rsidR="00580870" w:rsidRPr="00580870" w:rsidRDefault="00580870" w:rsidP="00580870">
      <w:pPr>
        <w:pStyle w:val="ListParagraph"/>
        <w:numPr>
          <w:ilvl w:val="0"/>
          <w:numId w:val="19"/>
        </w:numPr>
        <w:spacing w:before="120" w:after="120" w:line="276" w:lineRule="auto"/>
        <w:rPr>
          <w:rFonts w:asciiTheme="majorHAnsi" w:hAnsiTheme="majorHAnsi" w:cstheme="majorHAnsi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Спроведување на систем за задолжување и попис на опрема</w:t>
      </w:r>
    </w:p>
    <w:p w14:paraId="0778E331" w14:textId="77777777" w:rsidR="00580870" w:rsidRDefault="00580870" w:rsidP="00580870">
      <w:pPr>
        <w:spacing w:before="120" w:after="120" w:line="276" w:lineRule="auto"/>
        <w:rPr>
          <w:rFonts w:asciiTheme="majorHAnsi" w:hAnsiTheme="majorHAnsi" w:cstheme="majorHAnsi"/>
          <w:lang w:val="mk-MK"/>
        </w:rPr>
      </w:pPr>
    </w:p>
    <w:p w14:paraId="43B08E57" w14:textId="77777777" w:rsidR="00580870" w:rsidRPr="00580870" w:rsidRDefault="00580870" w:rsidP="00580870">
      <w:pPr>
        <w:spacing w:before="120" w:after="120" w:line="276" w:lineRule="auto"/>
        <w:rPr>
          <w:rFonts w:asciiTheme="majorHAnsi" w:hAnsiTheme="majorHAnsi" w:cstheme="majorHAnsi"/>
          <w:lang w:val="mk-MK"/>
        </w:rPr>
      </w:pPr>
    </w:p>
    <w:p w14:paraId="67517AA4" w14:textId="77777777" w:rsidR="009711AF" w:rsidRPr="009711AF" w:rsidRDefault="00580870" w:rsidP="009711AF">
      <w:pPr>
        <w:spacing w:before="120" w:after="120" w:line="276" w:lineRule="auto"/>
        <w:ind w:left="1" w:firstLine="1"/>
        <w:rPr>
          <w:rFonts w:asciiTheme="majorHAnsi" w:hAnsiTheme="majorHAnsi" w:cstheme="majorHAnsi"/>
          <w:b/>
          <w:sz w:val="24"/>
          <w:szCs w:val="24"/>
          <w:lang w:val="mk-MK"/>
        </w:rPr>
      </w:pPr>
      <w:r>
        <w:rPr>
          <w:rFonts w:asciiTheme="majorHAnsi" w:hAnsiTheme="majorHAnsi" w:cstheme="majorHAnsi"/>
          <w:b/>
          <w:sz w:val="24"/>
          <w:szCs w:val="24"/>
          <w:lang w:val="mk-MK"/>
        </w:rPr>
        <w:t xml:space="preserve">        </w:t>
      </w:r>
      <w:r w:rsidRPr="00580870">
        <w:rPr>
          <w:rFonts w:asciiTheme="majorHAnsi" w:hAnsiTheme="majorHAnsi" w:cstheme="majorHAnsi"/>
          <w:b/>
          <w:sz w:val="24"/>
          <w:szCs w:val="24"/>
          <w:lang w:val="mk-MK"/>
        </w:rPr>
        <w:t xml:space="preserve">Како </w:t>
      </w:r>
      <w:r w:rsidR="003A3456">
        <w:rPr>
          <w:rFonts w:asciiTheme="majorHAnsi" w:hAnsiTheme="majorHAnsi" w:cstheme="majorHAnsi"/>
          <w:b/>
          <w:sz w:val="24"/>
          <w:szCs w:val="24"/>
        </w:rPr>
        <w:t xml:space="preserve">Area Sales Manager </w:t>
      </w:r>
    </w:p>
    <w:p w14:paraId="3BDADA04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 xml:space="preserve">Превземање на Регион </w:t>
      </w:r>
      <w:r w:rsidR="009711AF">
        <w:rPr>
          <w:rFonts w:asciiTheme="majorHAnsi" w:hAnsiTheme="majorHAnsi" w:cstheme="majorHAnsi"/>
          <w:sz w:val="24"/>
          <w:szCs w:val="24"/>
          <w:lang w:val="mk-MK"/>
        </w:rPr>
        <w:t>Источна Македонија</w:t>
      </w:r>
    </w:p>
    <w:p w14:paraId="55EAAFA2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Воведување на Директна Дистрибуција каде што комерција има 100% преднарачки</w:t>
      </w:r>
    </w:p>
    <w:p w14:paraId="2760AE13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Воведување на систем за манипулација со поврат</w:t>
      </w:r>
    </w:p>
    <w:p w14:paraId="4302C8AC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 xml:space="preserve">Воведување на нов </w:t>
      </w:r>
      <w:r>
        <w:rPr>
          <w:rFonts w:asciiTheme="majorHAnsi" w:hAnsiTheme="majorHAnsi" w:cstheme="majorHAnsi"/>
          <w:sz w:val="24"/>
          <w:szCs w:val="24"/>
        </w:rPr>
        <w:t xml:space="preserve">Route to Market </w:t>
      </w:r>
      <w:r>
        <w:rPr>
          <w:rFonts w:asciiTheme="majorHAnsi" w:hAnsiTheme="majorHAnsi" w:cstheme="majorHAnsi"/>
          <w:sz w:val="24"/>
          <w:szCs w:val="24"/>
          <w:lang w:val="mk-MK"/>
        </w:rPr>
        <w:t>каде што регионите секоја година имаа</w:t>
      </w:r>
      <w:r w:rsidR="00F71B14">
        <w:rPr>
          <w:rFonts w:asciiTheme="majorHAnsi" w:hAnsiTheme="majorHAnsi" w:cstheme="majorHAnsi"/>
          <w:sz w:val="24"/>
          <w:szCs w:val="24"/>
          <w:lang w:val="mk-MK"/>
        </w:rPr>
        <w:t>т</w:t>
      </w:r>
      <w:r>
        <w:rPr>
          <w:rFonts w:asciiTheme="majorHAnsi" w:hAnsiTheme="majorHAnsi" w:cstheme="majorHAnsi"/>
          <w:sz w:val="24"/>
          <w:szCs w:val="24"/>
          <w:lang w:val="mk-MK"/>
        </w:rPr>
        <w:t xml:space="preserve"> двоцифрен раст</w:t>
      </w:r>
    </w:p>
    <w:p w14:paraId="5CD94A0C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 xml:space="preserve">Отпочнување на соработка со </w:t>
      </w:r>
      <w:r w:rsidR="00F97FB7">
        <w:rPr>
          <w:rFonts w:asciiTheme="majorHAnsi" w:hAnsiTheme="majorHAnsi" w:cstheme="majorHAnsi"/>
          <w:sz w:val="24"/>
          <w:szCs w:val="24"/>
          <w:lang w:val="mk-MK"/>
        </w:rPr>
        <w:t>коминтенти со кои не се работи</w:t>
      </w:r>
    </w:p>
    <w:p w14:paraId="16FA86DA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Градење на кориснички односи со КА</w:t>
      </w:r>
      <w:r w:rsidR="00F71B14">
        <w:rPr>
          <w:rFonts w:asciiTheme="majorHAnsi" w:hAnsiTheme="majorHAnsi" w:cstheme="majorHAnsi"/>
          <w:sz w:val="24"/>
          <w:szCs w:val="24"/>
          <w:lang w:val="mk-MK"/>
        </w:rPr>
        <w:t>,</w:t>
      </w:r>
      <w:r>
        <w:rPr>
          <w:rFonts w:asciiTheme="majorHAnsi" w:hAnsiTheme="majorHAnsi" w:cstheme="majorHAnsi"/>
          <w:sz w:val="24"/>
          <w:szCs w:val="24"/>
          <w:lang w:val="mk-MK"/>
        </w:rPr>
        <w:t xml:space="preserve"> ЛКА</w:t>
      </w:r>
      <w:r w:rsidR="00F71B14">
        <w:rPr>
          <w:rFonts w:asciiTheme="majorHAnsi" w:hAnsiTheme="majorHAnsi" w:cstheme="majorHAnsi"/>
          <w:sz w:val="24"/>
          <w:szCs w:val="24"/>
          <w:lang w:val="mk-MK"/>
        </w:rPr>
        <w:t xml:space="preserve"> и ТТ</w:t>
      </w:r>
      <w:r>
        <w:rPr>
          <w:rFonts w:asciiTheme="majorHAnsi" w:hAnsiTheme="majorHAnsi" w:cstheme="majorHAnsi"/>
          <w:sz w:val="24"/>
          <w:szCs w:val="24"/>
          <w:lang w:val="mk-MK"/>
        </w:rPr>
        <w:t xml:space="preserve"> коминтентите на регионите.</w:t>
      </w:r>
    </w:p>
    <w:p w14:paraId="24142087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Категоризација Сегментација и Активација на објектите.</w:t>
      </w:r>
    </w:p>
    <w:p w14:paraId="3330B1E3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Спроведување на Нумеричка дистрибуција во согласност со тип на објект и потрошувачка</w:t>
      </w:r>
    </w:p>
    <w:p w14:paraId="6E2518F2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Градење на Примарни и Секундарни позиции по категории во објектите во согласност со тип големина и потрошувачка</w:t>
      </w:r>
    </w:p>
    <w:p w14:paraId="203AE0B2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Одговорен за Комерцијална политика, услови и исполнување на истите.</w:t>
      </w:r>
    </w:p>
    <w:p w14:paraId="0DCACBFB" w14:textId="77777777" w:rsidR="00580870" w:rsidRDefault="00580870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 xml:space="preserve">Изготвување на месечен и годишен </w:t>
      </w:r>
      <w:r>
        <w:rPr>
          <w:rFonts w:asciiTheme="majorHAnsi" w:hAnsiTheme="majorHAnsi" w:cstheme="majorHAnsi"/>
          <w:sz w:val="24"/>
          <w:szCs w:val="24"/>
        </w:rPr>
        <w:t xml:space="preserve">BP </w:t>
      </w:r>
      <w:r>
        <w:rPr>
          <w:rFonts w:asciiTheme="majorHAnsi" w:hAnsiTheme="majorHAnsi" w:cstheme="majorHAnsi"/>
          <w:sz w:val="24"/>
          <w:szCs w:val="24"/>
          <w:lang w:val="mk-MK"/>
        </w:rPr>
        <w:t>по канал и група на артикли</w:t>
      </w:r>
    </w:p>
    <w:p w14:paraId="38002251" w14:textId="24B800E1" w:rsidR="00580870" w:rsidRDefault="00F71B14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План за градење на ка</w:t>
      </w:r>
      <w:r w:rsidR="004D26A8">
        <w:rPr>
          <w:rFonts w:asciiTheme="majorHAnsi" w:hAnsiTheme="majorHAnsi" w:cstheme="majorHAnsi"/>
          <w:sz w:val="24"/>
          <w:szCs w:val="24"/>
          <w:lang w:val="mk-MK"/>
        </w:rPr>
        <w:t>т</w:t>
      </w:r>
      <w:r>
        <w:rPr>
          <w:rFonts w:asciiTheme="majorHAnsi" w:hAnsiTheme="majorHAnsi" w:cstheme="majorHAnsi"/>
          <w:sz w:val="24"/>
          <w:szCs w:val="24"/>
          <w:lang w:val="mk-MK"/>
        </w:rPr>
        <w:t>егории на артикли кои се иновации</w:t>
      </w:r>
    </w:p>
    <w:p w14:paraId="783157DC" w14:textId="77777777" w:rsidR="00F71B14" w:rsidRDefault="00F71B14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Водење на дневни извештаи за залихи по артикли во ДЦ</w:t>
      </w:r>
    </w:p>
    <w:p w14:paraId="18049C58" w14:textId="77777777" w:rsidR="00F71B14" w:rsidRDefault="00F71B14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Месечни планови за активација и егзекуција во објектите</w:t>
      </w:r>
    </w:p>
    <w:p w14:paraId="03EE948B" w14:textId="77777777" w:rsidR="00F71B14" w:rsidRDefault="00F71B14" w:rsidP="00580870">
      <w:pPr>
        <w:pStyle w:val="ListParagraph"/>
        <w:numPr>
          <w:ilvl w:val="0"/>
          <w:numId w:val="20"/>
        </w:numPr>
        <w:spacing w:before="120" w:after="120" w:line="276" w:lineRule="auto"/>
        <w:rPr>
          <w:rFonts w:asciiTheme="majorHAnsi" w:hAnsiTheme="majorHAnsi" w:cstheme="majorHAnsi"/>
          <w:sz w:val="24"/>
          <w:szCs w:val="24"/>
          <w:lang w:val="mk-MK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Правење на месечни планови за месечни акции во ЛКА, ТТ и Перека објектите.</w:t>
      </w:r>
    </w:p>
    <w:p w14:paraId="72C5514A" w14:textId="77777777" w:rsidR="009711AF" w:rsidRDefault="009711AF" w:rsidP="009711AF">
      <w:pPr>
        <w:spacing w:before="120" w:after="120" w:line="276" w:lineRule="auto"/>
        <w:rPr>
          <w:rFonts w:asciiTheme="majorHAnsi" w:hAnsiTheme="majorHAnsi" w:cstheme="majorHAnsi"/>
          <w:b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sz w:val="24"/>
          <w:szCs w:val="24"/>
          <w:u w:val="single"/>
          <w:lang w:val="mk-MK"/>
        </w:rPr>
        <w:t xml:space="preserve">Флекс Кредит и Холдинг 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 xml:space="preserve">MFG </w:t>
      </w:r>
    </w:p>
    <w:p w14:paraId="16CC77F3" w14:textId="77777777" w:rsidR="009711AF" w:rsidRP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 w:rsidRPr="009711AF">
        <w:rPr>
          <w:sz w:val="24"/>
          <w:szCs w:val="24"/>
          <w:lang w:val="mk-MK"/>
        </w:rPr>
        <w:t xml:space="preserve">Развој на продажна мрежа </w:t>
      </w:r>
    </w:p>
    <w:p w14:paraId="3D2266B1" w14:textId="77777777" w:rsid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В</w:t>
      </w:r>
      <w:r w:rsidRPr="009711AF">
        <w:rPr>
          <w:sz w:val="24"/>
          <w:szCs w:val="24"/>
          <w:lang w:val="mk-MK"/>
        </w:rPr>
        <w:t>оспоставување на тим за прода</w:t>
      </w:r>
      <w:r>
        <w:rPr>
          <w:sz w:val="24"/>
          <w:szCs w:val="24"/>
          <w:lang w:val="mk-MK"/>
        </w:rPr>
        <w:t>жба и секторски одговорни лица</w:t>
      </w:r>
    </w:p>
    <w:p w14:paraId="6BCA5DBA" w14:textId="77777777" w:rsid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 w:rsidRPr="009711AF">
        <w:rPr>
          <w:sz w:val="24"/>
          <w:szCs w:val="24"/>
          <w:lang w:val="mk-MK"/>
        </w:rPr>
        <w:t xml:space="preserve">Креирање на продажни објекти </w:t>
      </w:r>
      <w:r>
        <w:rPr>
          <w:sz w:val="24"/>
          <w:szCs w:val="24"/>
          <w:lang w:val="mk-MK"/>
        </w:rPr>
        <w:t>на цела територија 35 филијали</w:t>
      </w:r>
    </w:p>
    <w:p w14:paraId="4D7AA912" w14:textId="29CC529F" w:rsid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Контрола и менаџирање на сите подредени членови на ко</w:t>
      </w:r>
      <w:r w:rsidR="00ED0C4B">
        <w:rPr>
          <w:sz w:val="24"/>
          <w:szCs w:val="24"/>
          <w:lang w:val="mk-MK"/>
        </w:rPr>
        <w:t>мпани</w:t>
      </w:r>
      <w:r>
        <w:rPr>
          <w:sz w:val="24"/>
          <w:szCs w:val="24"/>
          <w:lang w:val="mk-MK"/>
        </w:rPr>
        <w:t>јата како и сите отворени ф</w:t>
      </w:r>
      <w:r w:rsidR="009A3031">
        <w:rPr>
          <w:sz w:val="24"/>
          <w:szCs w:val="24"/>
          <w:lang w:val="mk-MK"/>
        </w:rPr>
        <w:t>и</w:t>
      </w:r>
      <w:r>
        <w:rPr>
          <w:sz w:val="24"/>
          <w:szCs w:val="24"/>
          <w:lang w:val="mk-MK"/>
        </w:rPr>
        <w:t>лијали</w:t>
      </w:r>
    </w:p>
    <w:p w14:paraId="75B50528" w14:textId="37AA3449" w:rsid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 xml:space="preserve">Контрола на сите понудени производи согласно потребите и битните </w:t>
      </w:r>
      <w:r>
        <w:rPr>
          <w:sz w:val="24"/>
          <w:szCs w:val="24"/>
        </w:rPr>
        <w:t>K</w:t>
      </w:r>
      <w:r w:rsidR="004D26A8">
        <w:rPr>
          <w:sz w:val="24"/>
          <w:szCs w:val="24"/>
        </w:rPr>
        <w:t>P</w:t>
      </w:r>
      <w:r>
        <w:rPr>
          <w:sz w:val="24"/>
          <w:szCs w:val="24"/>
        </w:rPr>
        <w:t>I’s</w:t>
      </w:r>
    </w:p>
    <w:p w14:paraId="3C93C5C5" w14:textId="77777777" w:rsidR="000E5D18" w:rsidRDefault="000E5D18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Наплата на долг и внатрешна контрола</w:t>
      </w:r>
    </w:p>
    <w:p w14:paraId="0C16E253" w14:textId="77777777" w:rsidR="009711AF" w:rsidRDefault="000E5D18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Примени и обучени п</w:t>
      </w:r>
      <w:r w:rsidR="009711AF">
        <w:rPr>
          <w:sz w:val="24"/>
          <w:szCs w:val="24"/>
          <w:lang w:val="mk-MK"/>
        </w:rPr>
        <w:t>реку 80 вработени</w:t>
      </w:r>
    </w:p>
    <w:p w14:paraId="64F52FC4" w14:textId="77777777" w:rsid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П</w:t>
      </w:r>
      <w:r w:rsidRPr="009711AF">
        <w:rPr>
          <w:sz w:val="24"/>
          <w:szCs w:val="24"/>
          <w:lang w:val="mk-MK"/>
        </w:rPr>
        <w:t>ромовирани 6 регионални менаџери</w:t>
      </w:r>
      <w:r>
        <w:rPr>
          <w:sz w:val="24"/>
          <w:szCs w:val="24"/>
          <w:lang w:val="mk-MK"/>
        </w:rPr>
        <w:t xml:space="preserve"> за</w:t>
      </w:r>
      <w:r w:rsidRPr="009711AF">
        <w:rPr>
          <w:sz w:val="24"/>
          <w:szCs w:val="24"/>
          <w:lang w:val="mk-MK"/>
        </w:rPr>
        <w:t xml:space="preserve"> 1</w:t>
      </w:r>
      <w:r>
        <w:rPr>
          <w:sz w:val="24"/>
          <w:szCs w:val="24"/>
          <w:lang w:val="mk-MK"/>
        </w:rPr>
        <w:t xml:space="preserve"> година</w:t>
      </w:r>
      <w:r w:rsidRPr="009711AF">
        <w:rPr>
          <w:sz w:val="24"/>
          <w:szCs w:val="24"/>
          <w:lang w:val="mk-MK"/>
        </w:rPr>
        <w:t xml:space="preserve"> </w:t>
      </w:r>
    </w:p>
    <w:p w14:paraId="2D365316" w14:textId="77777777" w:rsidR="00F97FB7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Изработка и дефинирање на Годишни Таргети за компаниите</w:t>
      </w:r>
    </w:p>
    <w:p w14:paraId="181E4784" w14:textId="3919E267" w:rsidR="009711AF" w:rsidRDefault="009711AF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Одговорен за Оперативниот,економскиот и техничкиот развој на компаниите, Селекција и вработување на персонал, тренинг, рентање на простории</w:t>
      </w:r>
      <w:r w:rsidR="000E5D18">
        <w:rPr>
          <w:sz w:val="24"/>
          <w:szCs w:val="24"/>
          <w:lang w:val="mk-MK"/>
        </w:rPr>
        <w:t>, подготовка</w:t>
      </w:r>
    </w:p>
    <w:p w14:paraId="68ABD0F1" w14:textId="77777777" w:rsidR="000142F3" w:rsidRDefault="000142F3" w:rsidP="009711AF">
      <w:pPr>
        <w:pStyle w:val="ListParagraph"/>
        <w:numPr>
          <w:ilvl w:val="0"/>
          <w:numId w:val="24"/>
        </w:numPr>
        <w:rPr>
          <w:sz w:val="24"/>
          <w:szCs w:val="24"/>
          <w:lang w:val="mk-MK"/>
        </w:rPr>
      </w:pPr>
    </w:p>
    <w:p w14:paraId="5CAA423B" w14:textId="77777777" w:rsidR="00C7705A" w:rsidRPr="00F71B14" w:rsidRDefault="00F71B14">
      <w:pPr>
        <w:pStyle w:val="Heading1"/>
        <w:rPr>
          <w:lang w:val="mk-MK"/>
        </w:rPr>
      </w:pPr>
      <w:r>
        <w:rPr>
          <w:lang w:val="mk-MK"/>
        </w:rPr>
        <w:t>Вештини и лични карактеристики</w:t>
      </w:r>
    </w:p>
    <w:p w14:paraId="0ABBC2E1" w14:textId="77777777" w:rsidR="00FE084B" w:rsidRDefault="00F71B14" w:rsidP="00FE084B">
      <w:pPr>
        <w:pStyle w:val="ListParagraph"/>
        <w:spacing w:after="200" w:line="276" w:lineRule="auto"/>
        <w:ind w:left="709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Организациони способности во работната средина</w:t>
      </w:r>
    </w:p>
    <w:p w14:paraId="602FE55D" w14:textId="77777777" w:rsidR="00F71B14" w:rsidRDefault="00F71B14" w:rsidP="00FE084B">
      <w:pPr>
        <w:pStyle w:val="ListParagraph"/>
        <w:spacing w:after="200" w:line="276" w:lineRule="auto"/>
        <w:ind w:left="709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Организациони способности за водење на тим</w:t>
      </w:r>
    </w:p>
    <w:p w14:paraId="287F0065" w14:textId="77777777" w:rsidR="00F71B14" w:rsidRDefault="00F71B14" w:rsidP="00FE084B">
      <w:pPr>
        <w:pStyle w:val="ListParagraph"/>
        <w:spacing w:after="200" w:line="276" w:lineRule="auto"/>
        <w:ind w:left="709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Креирање и организирање на работна средина</w:t>
      </w:r>
    </w:p>
    <w:p w14:paraId="2B3EF3D7" w14:textId="77777777" w:rsidR="00F71B14" w:rsidRDefault="00F71B14" w:rsidP="00F71B14">
      <w:pPr>
        <w:pStyle w:val="ListParagraph"/>
        <w:spacing w:after="200" w:line="276" w:lineRule="auto"/>
        <w:ind w:left="709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Давање на брзи конкретни и прецизни одговори на зададените задачи</w:t>
      </w:r>
    </w:p>
    <w:p w14:paraId="291D4E15" w14:textId="77777777" w:rsidR="00F71B14" w:rsidRDefault="00F71B14" w:rsidP="00F71B14">
      <w:pPr>
        <w:pStyle w:val="ListParagraph"/>
        <w:spacing w:after="200" w:line="276" w:lineRule="auto"/>
        <w:ind w:left="709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Способност за работа во кратки рокови и под висок притисок.</w:t>
      </w:r>
    </w:p>
    <w:p w14:paraId="64494056" w14:textId="77777777" w:rsidR="00F71B14" w:rsidRPr="00F71B14" w:rsidRDefault="00F71B14" w:rsidP="00F71B14">
      <w:pPr>
        <w:pStyle w:val="ListParagraph"/>
        <w:spacing w:after="200" w:line="276" w:lineRule="auto"/>
        <w:ind w:left="709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Организациони способности за исполнување на зададените обврски</w:t>
      </w:r>
    </w:p>
    <w:p w14:paraId="693612BC" w14:textId="77777777" w:rsidR="00F71B14" w:rsidRPr="00F71B14" w:rsidRDefault="00F71B14" w:rsidP="00FE084B">
      <w:pPr>
        <w:pStyle w:val="ListParagraph"/>
        <w:spacing w:after="200" w:line="276" w:lineRule="auto"/>
        <w:ind w:left="709"/>
        <w:jc w:val="both"/>
        <w:rPr>
          <w:lang w:val="mk-MK"/>
        </w:rPr>
      </w:pPr>
    </w:p>
    <w:p w14:paraId="5A799AED" w14:textId="77777777" w:rsidR="00FE084B" w:rsidRPr="00052FAE" w:rsidRDefault="00FE084B" w:rsidP="00052FAE">
      <w:pPr>
        <w:pStyle w:val="ListParagraph"/>
        <w:numPr>
          <w:ilvl w:val="0"/>
          <w:numId w:val="17"/>
        </w:numPr>
        <w:spacing w:after="200" w:line="276" w:lineRule="auto"/>
        <w:ind w:left="709"/>
        <w:jc w:val="both"/>
        <w:rPr>
          <w:rFonts w:asciiTheme="majorHAnsi" w:hAnsiTheme="majorHAnsi" w:cstheme="majorHAnsi"/>
          <w:sz w:val="24"/>
          <w:szCs w:val="24"/>
        </w:rPr>
      </w:pPr>
      <w:r w:rsidRPr="00052FA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Interagency Language Roundtable scale</w:t>
      </w:r>
      <w:r w:rsidRPr="00052FAE">
        <w:rPr>
          <w:rFonts w:asciiTheme="majorHAnsi" w:hAnsiTheme="majorHAnsi" w:cstheme="majorHAnsi"/>
          <w:sz w:val="24"/>
          <w:szCs w:val="24"/>
        </w:rPr>
        <w:t>:</w:t>
      </w:r>
    </w:p>
    <w:p w14:paraId="06394DC5" w14:textId="77777777" w:rsidR="00FE084B" w:rsidRPr="00052FAE" w:rsidRDefault="00FE084B" w:rsidP="00052FAE">
      <w:pPr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mk-MK"/>
        </w:rPr>
      </w:pPr>
      <w:r w:rsidRPr="00052FAE">
        <w:rPr>
          <w:rFonts w:asciiTheme="majorHAnsi" w:hAnsiTheme="majorHAnsi" w:cstheme="majorHAnsi"/>
          <w:sz w:val="24"/>
          <w:szCs w:val="24"/>
        </w:rPr>
        <w:t xml:space="preserve">          </w:t>
      </w:r>
      <w:proofErr w:type="gramStart"/>
      <w:r w:rsidRPr="00052FAE">
        <w:rPr>
          <w:rFonts w:asciiTheme="majorHAnsi" w:hAnsiTheme="majorHAnsi" w:cstheme="majorHAnsi"/>
          <w:sz w:val="24"/>
          <w:szCs w:val="24"/>
        </w:rPr>
        <w:t xml:space="preserve">English </w:t>
      </w:r>
      <w:r w:rsidRPr="00052FAE">
        <w:rPr>
          <w:rFonts w:asciiTheme="majorHAnsi" w:hAnsiTheme="majorHAnsi" w:cstheme="majorHAnsi"/>
          <w:sz w:val="24"/>
          <w:szCs w:val="24"/>
          <w:lang w:val="mk-MK"/>
        </w:rPr>
        <w:t xml:space="preserve"> –</w:t>
      </w:r>
      <w:proofErr w:type="gramEnd"/>
      <w:r w:rsidRPr="00052FAE">
        <w:rPr>
          <w:rFonts w:asciiTheme="majorHAnsi" w:hAnsiTheme="majorHAnsi" w:cstheme="majorHAnsi"/>
          <w:sz w:val="24"/>
          <w:szCs w:val="24"/>
          <w:lang w:val="mk-MK"/>
        </w:rPr>
        <w:t xml:space="preserve"> </w:t>
      </w:r>
      <w:r w:rsidRPr="00052FAE">
        <w:rPr>
          <w:rFonts w:asciiTheme="majorHAnsi" w:hAnsiTheme="majorHAnsi" w:cstheme="majorHAnsi"/>
          <w:sz w:val="24"/>
          <w:szCs w:val="24"/>
        </w:rPr>
        <w:t xml:space="preserve"> Full Professional Proficiency – ILR Level 4</w:t>
      </w:r>
    </w:p>
    <w:p w14:paraId="5F691F9C" w14:textId="77777777" w:rsidR="00FE084B" w:rsidRPr="00052FAE" w:rsidRDefault="00FE084B" w:rsidP="00052FAE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52FAE">
        <w:rPr>
          <w:rFonts w:asciiTheme="majorHAnsi" w:hAnsiTheme="majorHAnsi" w:cstheme="majorHAnsi"/>
          <w:sz w:val="24"/>
          <w:szCs w:val="24"/>
        </w:rPr>
        <w:t xml:space="preserve">          Serbian </w:t>
      </w:r>
      <w:r w:rsidRPr="00052FAE">
        <w:rPr>
          <w:rFonts w:asciiTheme="majorHAnsi" w:hAnsiTheme="majorHAnsi" w:cstheme="majorHAnsi"/>
          <w:sz w:val="24"/>
          <w:szCs w:val="24"/>
          <w:lang w:val="mk-MK"/>
        </w:rPr>
        <w:t xml:space="preserve">– </w:t>
      </w:r>
      <w:r w:rsidRPr="00052FAE">
        <w:rPr>
          <w:rFonts w:asciiTheme="majorHAnsi" w:hAnsiTheme="majorHAnsi" w:cstheme="majorHAnsi"/>
          <w:sz w:val="24"/>
          <w:szCs w:val="24"/>
        </w:rPr>
        <w:t>Professional Working Proficiency – ILR Level 3</w:t>
      </w:r>
    </w:p>
    <w:p w14:paraId="5EEE817B" w14:textId="77777777" w:rsidR="00FE084B" w:rsidRPr="00052FAE" w:rsidRDefault="00FE084B" w:rsidP="00052FAE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52FAE">
        <w:rPr>
          <w:rFonts w:asciiTheme="majorHAnsi" w:hAnsiTheme="majorHAnsi" w:cstheme="majorHAnsi"/>
          <w:sz w:val="24"/>
          <w:szCs w:val="24"/>
        </w:rPr>
        <w:t xml:space="preserve">          Bulgarian</w:t>
      </w:r>
      <w:r w:rsidRPr="00052FAE">
        <w:rPr>
          <w:rFonts w:asciiTheme="majorHAnsi" w:hAnsiTheme="majorHAnsi" w:cstheme="majorHAnsi"/>
          <w:sz w:val="24"/>
          <w:szCs w:val="24"/>
          <w:lang w:val="mk-MK"/>
        </w:rPr>
        <w:t xml:space="preserve"> – </w:t>
      </w:r>
      <w:r w:rsidRPr="00052FAE">
        <w:rPr>
          <w:rFonts w:asciiTheme="majorHAnsi" w:hAnsiTheme="majorHAnsi" w:cstheme="majorHAnsi"/>
          <w:sz w:val="24"/>
          <w:szCs w:val="24"/>
        </w:rPr>
        <w:t>Limited W</w:t>
      </w:r>
      <w:r w:rsidR="00C222B2">
        <w:rPr>
          <w:rFonts w:asciiTheme="majorHAnsi" w:hAnsiTheme="majorHAnsi" w:cstheme="majorHAnsi"/>
          <w:sz w:val="24"/>
          <w:szCs w:val="24"/>
        </w:rPr>
        <w:t>orking Proficiency – ILR Level 3</w:t>
      </w:r>
    </w:p>
    <w:p w14:paraId="7EEA3567" w14:textId="77777777" w:rsidR="00052FAE" w:rsidRPr="00052FAE" w:rsidRDefault="00F71B14" w:rsidP="00052FAE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mk-MK"/>
        </w:rPr>
        <w:t>Перфектно познавањ</w:t>
      </w:r>
      <w:r w:rsidR="00C222B2">
        <w:rPr>
          <w:rFonts w:asciiTheme="majorHAnsi" w:hAnsiTheme="majorHAnsi" w:cstheme="majorHAnsi"/>
          <w:sz w:val="24"/>
          <w:szCs w:val="24"/>
        </w:rPr>
        <w:t>e</w:t>
      </w:r>
      <w:r>
        <w:rPr>
          <w:rFonts w:asciiTheme="majorHAnsi" w:hAnsiTheme="majorHAnsi" w:cstheme="majorHAnsi"/>
          <w:sz w:val="24"/>
          <w:szCs w:val="24"/>
          <w:lang w:val="mk-MK"/>
        </w:rPr>
        <w:t xml:space="preserve"> од компјутери, сите копјутерски системи и софтвери </w:t>
      </w:r>
    </w:p>
    <w:p w14:paraId="7A0FBBEE" w14:textId="77777777" w:rsidR="00FE084B" w:rsidRPr="00052FAE" w:rsidRDefault="00052FAE" w:rsidP="00F71B14">
      <w:pPr>
        <w:pStyle w:val="Heading1"/>
        <w:shd w:val="clear" w:color="auto" w:fill="FFFFFF"/>
        <w:spacing w:before="0" w:after="0" w:line="432" w:lineRule="atLeast"/>
      </w:pPr>
      <w:r>
        <w:rPr>
          <w:i/>
          <w:sz w:val="28"/>
          <w:szCs w:val="28"/>
        </w:rPr>
        <w:tab/>
      </w:r>
    </w:p>
    <w:p w14:paraId="48A9A20E" w14:textId="77777777" w:rsidR="00C7705A" w:rsidRDefault="00C7705A" w:rsidP="00FE084B">
      <w:pPr>
        <w:pStyle w:val="ListBullet"/>
        <w:numPr>
          <w:ilvl w:val="0"/>
          <w:numId w:val="0"/>
        </w:numPr>
        <w:ind w:left="216"/>
      </w:pPr>
    </w:p>
    <w:sectPr w:rsidR="00C7705A">
      <w:headerReference w:type="default" r:id="rId9"/>
      <w:footerReference w:type="default" r:id="rId10"/>
      <w:headerReference w:type="first" r:id="rId11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1C3D" w14:textId="77777777" w:rsidR="00862A3A" w:rsidRDefault="00862A3A">
      <w:r>
        <w:separator/>
      </w:r>
    </w:p>
  </w:endnote>
  <w:endnote w:type="continuationSeparator" w:id="0">
    <w:p w14:paraId="4767AE39" w14:textId="77777777" w:rsidR="00862A3A" w:rsidRDefault="00862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D678" w14:textId="77777777" w:rsidR="00F16CE2" w:rsidRDefault="00F16CE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E5D18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AEE8" w14:textId="77777777" w:rsidR="00862A3A" w:rsidRDefault="00862A3A">
      <w:r>
        <w:separator/>
      </w:r>
    </w:p>
  </w:footnote>
  <w:footnote w:type="continuationSeparator" w:id="0">
    <w:p w14:paraId="5B2CE290" w14:textId="77777777" w:rsidR="00862A3A" w:rsidRDefault="00862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ED8B" w14:textId="77777777" w:rsidR="00F16CE2" w:rsidRDefault="00F16CE2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483B4F5" wp14:editId="0BC20601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1C8827B8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2F3C" w14:textId="77777777" w:rsidR="00F16CE2" w:rsidRDefault="00F16CE2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D6D1687" wp14:editId="4D05FB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599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58CB54" w14:textId="77777777" w:rsidR="00F16CE2" w:rsidRDefault="00F16CE2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2D6D1687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5;top:4286;width:3582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1D58CB54" w14:textId="77777777" w:rsidR="00F16CE2" w:rsidRDefault="00F16CE2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9904A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91B19"/>
    <w:multiLevelType w:val="hybridMultilevel"/>
    <w:tmpl w:val="7B2CCA5C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1" w15:restartNumberingAfterBreak="0">
    <w:nsid w:val="0CC75EEE"/>
    <w:multiLevelType w:val="hybridMultilevel"/>
    <w:tmpl w:val="1B5025BE"/>
    <w:lvl w:ilvl="0" w:tplc="47DC4BDE">
      <w:numFmt w:val="bullet"/>
      <w:lvlText w:val="-"/>
      <w:lvlJc w:val="left"/>
      <w:pPr>
        <w:ind w:left="576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2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662819"/>
    <w:multiLevelType w:val="hybridMultilevel"/>
    <w:tmpl w:val="F5682A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92087"/>
    <w:multiLevelType w:val="hybridMultilevel"/>
    <w:tmpl w:val="C8889B8A"/>
    <w:lvl w:ilvl="0" w:tplc="1D04769C">
      <w:start w:val="14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2C822683"/>
    <w:multiLevelType w:val="hybridMultilevel"/>
    <w:tmpl w:val="FDD8E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247FD"/>
    <w:multiLevelType w:val="hybridMultilevel"/>
    <w:tmpl w:val="E0A6BAB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0550F"/>
    <w:multiLevelType w:val="hybridMultilevel"/>
    <w:tmpl w:val="B9627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F21AC"/>
    <w:multiLevelType w:val="hybridMultilevel"/>
    <w:tmpl w:val="E3C6C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02A42"/>
    <w:multiLevelType w:val="hybridMultilevel"/>
    <w:tmpl w:val="D2406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BD4B98"/>
    <w:multiLevelType w:val="hybridMultilevel"/>
    <w:tmpl w:val="9C141D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9142B6"/>
    <w:multiLevelType w:val="hybridMultilevel"/>
    <w:tmpl w:val="096E0548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181141">
    <w:abstractNumId w:val="9"/>
  </w:num>
  <w:num w:numId="2" w16cid:durableId="1275793622">
    <w:abstractNumId w:val="16"/>
  </w:num>
  <w:num w:numId="3" w16cid:durableId="1337883281">
    <w:abstractNumId w:val="12"/>
  </w:num>
  <w:num w:numId="4" w16cid:durableId="292836032">
    <w:abstractNumId w:val="7"/>
  </w:num>
  <w:num w:numId="5" w16cid:durableId="2030062038">
    <w:abstractNumId w:val="6"/>
  </w:num>
  <w:num w:numId="6" w16cid:durableId="2084831903">
    <w:abstractNumId w:val="5"/>
  </w:num>
  <w:num w:numId="7" w16cid:durableId="606733745">
    <w:abstractNumId w:val="4"/>
  </w:num>
  <w:num w:numId="8" w16cid:durableId="1312901525">
    <w:abstractNumId w:val="8"/>
  </w:num>
  <w:num w:numId="9" w16cid:durableId="109126832">
    <w:abstractNumId w:val="3"/>
  </w:num>
  <w:num w:numId="10" w16cid:durableId="99180761">
    <w:abstractNumId w:val="2"/>
  </w:num>
  <w:num w:numId="11" w16cid:durableId="186677195">
    <w:abstractNumId w:val="1"/>
  </w:num>
  <w:num w:numId="12" w16cid:durableId="241183802">
    <w:abstractNumId w:val="0"/>
  </w:num>
  <w:num w:numId="13" w16cid:durableId="294410167">
    <w:abstractNumId w:val="20"/>
  </w:num>
  <w:num w:numId="14" w16cid:durableId="1510676643">
    <w:abstractNumId w:val="14"/>
  </w:num>
  <w:num w:numId="15" w16cid:durableId="1915820834">
    <w:abstractNumId w:val="13"/>
  </w:num>
  <w:num w:numId="16" w16cid:durableId="1822191074">
    <w:abstractNumId w:val="17"/>
  </w:num>
  <w:num w:numId="17" w16cid:durableId="562764128">
    <w:abstractNumId w:val="15"/>
  </w:num>
  <w:num w:numId="18" w16cid:durableId="535387460">
    <w:abstractNumId w:val="23"/>
  </w:num>
  <w:num w:numId="19" w16cid:durableId="437990462">
    <w:abstractNumId w:val="21"/>
  </w:num>
  <w:num w:numId="20" w16cid:durableId="1779789518">
    <w:abstractNumId w:val="10"/>
  </w:num>
  <w:num w:numId="21" w16cid:durableId="180171512">
    <w:abstractNumId w:val="11"/>
  </w:num>
  <w:num w:numId="22" w16cid:durableId="1140459249">
    <w:abstractNumId w:val="19"/>
  </w:num>
  <w:num w:numId="23" w16cid:durableId="903297803">
    <w:abstractNumId w:val="22"/>
  </w:num>
  <w:num w:numId="24" w16cid:durableId="4652720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44"/>
    <w:rsid w:val="000142F3"/>
    <w:rsid w:val="00023A8E"/>
    <w:rsid w:val="00052FAE"/>
    <w:rsid w:val="00065B00"/>
    <w:rsid w:val="000926D8"/>
    <w:rsid w:val="000E5D18"/>
    <w:rsid w:val="001A5C00"/>
    <w:rsid w:val="002322C4"/>
    <w:rsid w:val="00237F55"/>
    <w:rsid w:val="003A3456"/>
    <w:rsid w:val="003F64E3"/>
    <w:rsid w:val="00476AC9"/>
    <w:rsid w:val="004D26A8"/>
    <w:rsid w:val="005456FF"/>
    <w:rsid w:val="00580870"/>
    <w:rsid w:val="00610935"/>
    <w:rsid w:val="0064307A"/>
    <w:rsid w:val="0069345E"/>
    <w:rsid w:val="006942DA"/>
    <w:rsid w:val="006D1710"/>
    <w:rsid w:val="007448F1"/>
    <w:rsid w:val="007A252B"/>
    <w:rsid w:val="007C5A0A"/>
    <w:rsid w:val="00862A3A"/>
    <w:rsid w:val="00874FA4"/>
    <w:rsid w:val="008D3C84"/>
    <w:rsid w:val="009711AF"/>
    <w:rsid w:val="009A3031"/>
    <w:rsid w:val="009E6C1F"/>
    <w:rsid w:val="009E7F44"/>
    <w:rsid w:val="00A02678"/>
    <w:rsid w:val="00A03E98"/>
    <w:rsid w:val="00A26A35"/>
    <w:rsid w:val="00A30F5E"/>
    <w:rsid w:val="00A33D0C"/>
    <w:rsid w:val="00A522D6"/>
    <w:rsid w:val="00A75E1B"/>
    <w:rsid w:val="00AB17F8"/>
    <w:rsid w:val="00AF2E7D"/>
    <w:rsid w:val="00AF3D4A"/>
    <w:rsid w:val="00B146CE"/>
    <w:rsid w:val="00B41E71"/>
    <w:rsid w:val="00B8566F"/>
    <w:rsid w:val="00BC50E4"/>
    <w:rsid w:val="00C222B2"/>
    <w:rsid w:val="00C60343"/>
    <w:rsid w:val="00C61CAA"/>
    <w:rsid w:val="00C7705A"/>
    <w:rsid w:val="00CD135E"/>
    <w:rsid w:val="00D024CE"/>
    <w:rsid w:val="00DB0FCC"/>
    <w:rsid w:val="00DC5405"/>
    <w:rsid w:val="00E3238F"/>
    <w:rsid w:val="00E369D1"/>
    <w:rsid w:val="00E51BFC"/>
    <w:rsid w:val="00E62D45"/>
    <w:rsid w:val="00E66C0C"/>
    <w:rsid w:val="00EB1847"/>
    <w:rsid w:val="00EB44FE"/>
    <w:rsid w:val="00ED0C4B"/>
    <w:rsid w:val="00F16CE2"/>
    <w:rsid w:val="00F64D09"/>
    <w:rsid w:val="00F71B14"/>
    <w:rsid w:val="00F97FB7"/>
    <w:rsid w:val="00FA4F19"/>
    <w:rsid w:val="00FD15FA"/>
    <w:rsid w:val="00FE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02A26"/>
  <w15:docId w15:val="{E801CA77-382C-4435-B94D-106C72CF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8F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448F1"/>
    <w:rPr>
      <w:color w:val="53C3C7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5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mk-MK" w:eastAsia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6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CV\%7b6E8C5003-1FD8-0E4C-A847-6AC936149CFC%7dtf50002018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F0B1-A4B8-4470-B570-5CFBA7C88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{6E8C5003-1FD8-0E4C-A847-6AC936149CFC}tf50002018</Template>
  <TotalTime>0</TotalTime>
  <Pages>4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Nikolov</dc:creator>
  <cp:lastModifiedBy>Tatjana</cp:lastModifiedBy>
  <cp:revision>2</cp:revision>
  <dcterms:created xsi:type="dcterms:W3CDTF">2026-02-23T08:59:00Z</dcterms:created>
  <dcterms:modified xsi:type="dcterms:W3CDTF">2026-02-23T08:59:00Z</dcterms:modified>
</cp:coreProperties>
</file>